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1532" w14:textId="7A95E4D0" w:rsidR="00F247DE" w:rsidRPr="00B84486" w:rsidRDefault="001177DF" w:rsidP="006B04B2">
      <w:pPr>
        <w:pStyle w:val="Title"/>
      </w:pPr>
      <w:r>
        <w:t>Himanshu Rane</w:t>
      </w:r>
    </w:p>
    <w:p w14:paraId="62E09733" w14:textId="77777777" w:rsidR="00842425" w:rsidRPr="00842425" w:rsidRDefault="00842425" w:rsidP="00842425">
      <w:pPr>
        <w:rPr>
          <w:rFonts w:cs="Open Sans"/>
          <w:caps/>
          <w:color w:val="3A3A3A" w:themeColor="background2" w:themeShade="40"/>
          <w:spacing w:val="20"/>
          <w:szCs w:val="28"/>
          <w:lang w:val="en-IN"/>
        </w:rPr>
      </w:pPr>
      <w:r w:rsidRPr="00842425">
        <w:rPr>
          <w:rFonts w:cs="Open Sans"/>
          <w:caps/>
          <w:color w:val="3A3A3A" w:themeColor="background2" w:themeShade="40"/>
          <w:spacing w:val="20"/>
          <w:szCs w:val="28"/>
          <w:lang w:val="en-IN"/>
        </w:rPr>
        <w:t>Cybersecurity &amp; Digital Forensics Analyst</w:t>
      </w:r>
    </w:p>
    <w:p w14:paraId="55C68E54" w14:textId="35004EA5" w:rsidR="00EF270B" w:rsidRDefault="001177DF" w:rsidP="00E5133F">
      <w:r w:rsidRPr="001177DF">
        <w:t>+91 8237827752</w:t>
      </w:r>
      <w:r>
        <w:t xml:space="preserve"> </w:t>
      </w:r>
      <w:r w:rsidR="000164ED" w:rsidRPr="000164ED">
        <w:t xml:space="preserve">| </w:t>
      </w:r>
      <w:r w:rsidR="00C56EF1">
        <w:t>h</w:t>
      </w:r>
      <w:r w:rsidRPr="001177DF">
        <w:t xml:space="preserve">imanshu.rane.304@gmail.com </w:t>
      </w:r>
      <w:r w:rsidRPr="000164ED">
        <w:t>|</w:t>
      </w:r>
      <w:r w:rsidR="000164ED" w:rsidRPr="000164ED">
        <w:t xml:space="preserve"> </w:t>
      </w:r>
      <w:r w:rsidRPr="001177DF">
        <w:t>LinkedIn: ranehimanshu</w:t>
      </w:r>
      <w:r>
        <w:t xml:space="preserve"> | </w:t>
      </w:r>
      <w:r w:rsidR="00384966">
        <w:t xml:space="preserve">Portfolio: </w:t>
      </w:r>
      <w:r w:rsidR="00C4387D" w:rsidRPr="00C4387D">
        <w:t>himanshurane.github.io</w:t>
      </w:r>
    </w:p>
    <w:p w14:paraId="3D4F1D82" w14:textId="77777777" w:rsidR="00311408" w:rsidRPr="00311408" w:rsidRDefault="00311408" w:rsidP="0031140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1F2BDAC5" w14:textId="77777777" w:rsidR="00311408" w:rsidRPr="00311408" w:rsidRDefault="00311408" w:rsidP="00EF270B">
      <w:pPr>
        <w:spacing w:line="240" w:lineRule="auto"/>
        <w:rPr>
          <w:rFonts w:ascii="Open Sans" w:hAnsi="Open Sans" w:cs="Open Sans"/>
          <w:color w:val="3A3A3A" w:themeColor="background2" w:themeShade="40"/>
          <w:sz w:val="14"/>
          <w:szCs w:val="14"/>
        </w:rPr>
      </w:pPr>
    </w:p>
    <w:p w14:paraId="70748989" w14:textId="23AEFEFC" w:rsidR="000164ED" w:rsidRPr="000164ED" w:rsidRDefault="001177DF" w:rsidP="000164ED">
      <w:pPr>
        <w:pStyle w:val="Heading1"/>
      </w:pPr>
      <w:r>
        <w:t>Objective</w:t>
      </w:r>
      <w:r w:rsidR="0083258F">
        <w:tab/>
      </w:r>
    </w:p>
    <w:p w14:paraId="3DBF8A3F" w14:textId="541DF4F7" w:rsidR="0089726A" w:rsidRPr="0089726A" w:rsidRDefault="0089726A" w:rsidP="0089726A">
      <w:pPr>
        <w:pBdr>
          <w:bottom w:val="single" w:sz="8" w:space="1" w:color="auto"/>
        </w:pBdr>
        <w:spacing w:line="240" w:lineRule="auto"/>
        <w:rPr>
          <w:lang w:val="en-IN"/>
        </w:rPr>
      </w:pPr>
      <w:r w:rsidRPr="0089726A">
        <w:rPr>
          <w:lang w:val="en-IN"/>
        </w:rPr>
        <w:t xml:space="preserve">Cybersecurity and Digital Forensics postgraduate with hands-on experience at government forensic labs and real-world cybercrime investigations. Skilled in disk, memory, and network forensics, incident analysis, and threat detection. </w:t>
      </w:r>
      <w:r w:rsidR="005A57B4" w:rsidRPr="0089726A">
        <w:rPr>
          <w:lang w:val="en-IN"/>
        </w:rPr>
        <w:t>Solid foundation</w:t>
      </w:r>
      <w:r w:rsidRPr="0089726A">
        <w:rPr>
          <w:lang w:val="en-IN"/>
        </w:rPr>
        <w:t xml:space="preserve"> in DFIR, SIEM, and cloud security with practical exposure to law enforcement workflows and forensic reporting.</w:t>
      </w:r>
    </w:p>
    <w:p w14:paraId="3E6CAC04" w14:textId="77777777" w:rsidR="0018619E" w:rsidRPr="0089726A" w:rsidRDefault="0018619E" w:rsidP="0018619E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  <w:lang w:val="en-IN"/>
        </w:rPr>
      </w:pPr>
    </w:p>
    <w:p w14:paraId="7A6B1115" w14:textId="77777777" w:rsidR="000164ED" w:rsidRPr="00EA2625" w:rsidRDefault="000164ED" w:rsidP="00EA2625">
      <w:pPr>
        <w:pStyle w:val="Space"/>
      </w:pPr>
    </w:p>
    <w:p w14:paraId="5623271E" w14:textId="1C625962" w:rsidR="005C1E90" w:rsidRPr="005C1E90" w:rsidRDefault="000164ED" w:rsidP="005C1E90">
      <w:pPr>
        <w:pStyle w:val="Heading1"/>
      </w:pPr>
      <w:r w:rsidRPr="000164ED">
        <w:t>Education</w:t>
      </w:r>
    </w:p>
    <w:p w14:paraId="3ECCFCFB" w14:textId="5A304666" w:rsidR="004510E9" w:rsidRDefault="001177DF" w:rsidP="000164ED">
      <w:pPr>
        <w:pStyle w:val="List"/>
      </w:pPr>
      <w:r w:rsidRPr="001177DF">
        <w:t>B.Sc. Cyber Security</w:t>
      </w:r>
      <w:r>
        <w:t xml:space="preserve"> </w:t>
      </w:r>
      <w:r w:rsidR="000164ED" w:rsidRPr="000164ED">
        <w:t xml:space="preserve">| </w:t>
      </w:r>
      <w:r w:rsidR="0079677F">
        <w:t>Savitribai Phule Pune University (SPPU)</w:t>
      </w:r>
      <w:r w:rsidR="004510E9">
        <w:tab/>
        <w:t>2022-25</w:t>
      </w:r>
    </w:p>
    <w:p w14:paraId="22BEC105" w14:textId="742011FE" w:rsidR="00BA729E" w:rsidRDefault="00BA729E" w:rsidP="00BA729E">
      <w:pPr>
        <w:pStyle w:val="List"/>
      </w:pPr>
      <w:r>
        <w:t xml:space="preserve">M.Sc. Cyber Security | </w:t>
      </w:r>
      <w:r w:rsidRPr="004510E9">
        <w:t>National Forensic Sciences University</w:t>
      </w:r>
      <w:r w:rsidR="00327E45">
        <w:t xml:space="preserve"> (NFS</w:t>
      </w:r>
      <w:r w:rsidR="00C12D2C">
        <w:t>U</w:t>
      </w:r>
      <w:r w:rsidR="00327E45">
        <w:t>)</w:t>
      </w:r>
      <w:r w:rsidRPr="000164ED">
        <w:tab/>
      </w:r>
      <w:r w:rsidRPr="001177DF">
        <w:t>202</w:t>
      </w:r>
      <w:r>
        <w:t>5</w:t>
      </w:r>
      <w:r w:rsidRPr="001177DF">
        <w:t>-2</w:t>
      </w:r>
      <w:r>
        <w:t>7</w:t>
      </w:r>
    </w:p>
    <w:p w14:paraId="0AFFA294" w14:textId="5B626CCB" w:rsidR="00BA729E" w:rsidRDefault="00BA729E" w:rsidP="00BA729E">
      <w:pPr>
        <w:pStyle w:val="List"/>
      </w:pPr>
      <w:r>
        <w:t>Diploma in Cyber Law | Savitribai Phule Pune University</w:t>
      </w:r>
      <w:r w:rsidR="00327E45">
        <w:t xml:space="preserve"> (SPPU)</w:t>
      </w:r>
      <w:r>
        <w:tab/>
        <w:t>2025-26</w:t>
      </w:r>
    </w:p>
    <w:p w14:paraId="7D8AA1E0" w14:textId="77777777" w:rsidR="00C56EF1" w:rsidRPr="00311408" w:rsidRDefault="00C56EF1" w:rsidP="00C56EF1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4A70F8C6" w14:textId="77777777" w:rsidR="00C56EF1" w:rsidRPr="00EA2625" w:rsidRDefault="00C56EF1" w:rsidP="00C56EF1">
      <w:pPr>
        <w:pStyle w:val="Space"/>
      </w:pPr>
    </w:p>
    <w:p w14:paraId="6B049B12" w14:textId="66907B16" w:rsidR="00C56EF1" w:rsidRPr="005C1E90" w:rsidRDefault="00C56EF1" w:rsidP="00C56EF1">
      <w:pPr>
        <w:pStyle w:val="Heading1"/>
      </w:pPr>
      <w:r>
        <w:t>Languages</w:t>
      </w:r>
    </w:p>
    <w:p w14:paraId="12A4F613" w14:textId="07FBC3C3" w:rsidR="00C56EF1" w:rsidRPr="000164ED" w:rsidRDefault="00C56EF1" w:rsidP="00C56EF1">
      <w:pPr>
        <w:pStyle w:val="List"/>
      </w:pPr>
      <w:r>
        <w:t>English | Hindi | Marathi | French (Elementary) | German (Elementary)</w:t>
      </w:r>
    </w:p>
    <w:p w14:paraId="5202F9A3" w14:textId="77777777" w:rsidR="00C56EF1" w:rsidRPr="00311408" w:rsidRDefault="00C56EF1" w:rsidP="00C56EF1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559DF2CF" w14:textId="77777777" w:rsidR="000164ED" w:rsidRDefault="000164ED" w:rsidP="00EA2625">
      <w:pPr>
        <w:pStyle w:val="Space"/>
      </w:pPr>
    </w:p>
    <w:p w14:paraId="66EAA897" w14:textId="77777777" w:rsidR="00C56EF1" w:rsidRPr="00491853" w:rsidRDefault="00C56EF1" w:rsidP="00C56EF1">
      <w:pPr>
        <w:pStyle w:val="Heading1"/>
      </w:pPr>
      <w:r>
        <w:t xml:space="preserve">Key </w:t>
      </w:r>
      <w:r w:rsidRPr="00491853">
        <w:t>Skills</w:t>
      </w:r>
    </w:p>
    <w:p w14:paraId="46136984" w14:textId="77777777" w:rsidR="004F2F28" w:rsidRPr="003D0BEA" w:rsidRDefault="004F2F28" w:rsidP="004F2F28">
      <w:pPr>
        <w:pBdr>
          <w:bottom w:val="single" w:sz="8" w:space="1" w:color="auto"/>
        </w:pBdr>
        <w:spacing w:line="240" w:lineRule="auto"/>
        <w:rPr>
          <w:b/>
          <w:bCs/>
        </w:rPr>
      </w:pPr>
      <w:r w:rsidRPr="003D0BEA">
        <w:rPr>
          <w:b/>
          <w:bCs/>
        </w:rPr>
        <w:t>Technical Skills</w:t>
      </w:r>
    </w:p>
    <w:p w14:paraId="6F0506EB" w14:textId="77777777" w:rsidR="005904B4" w:rsidRDefault="005904B4" w:rsidP="004F2F28">
      <w:pPr>
        <w:pBdr>
          <w:bottom w:val="single" w:sz="8" w:space="1" w:color="auto"/>
        </w:pBdr>
        <w:spacing w:line="240" w:lineRule="auto"/>
      </w:pPr>
      <w:r w:rsidRPr="005904B4">
        <w:t>Digital Forensics: Autopsy, EnCase, FTK, Magnet AXIOM, Cellebrite UFED, Tableau, Volatility, Oxygen Forensics, Sleuth Kit, WinHex, Sysinternals Suite</w:t>
      </w:r>
    </w:p>
    <w:p w14:paraId="268DEC87" w14:textId="7D819383" w:rsidR="004F2F28" w:rsidRDefault="004F2F28" w:rsidP="004F2F28">
      <w:pPr>
        <w:pBdr>
          <w:bottom w:val="single" w:sz="8" w:space="1" w:color="auto"/>
        </w:pBdr>
        <w:spacing w:line="240" w:lineRule="auto"/>
      </w:pPr>
      <w:r>
        <w:t>SIEM &amp; Monitoring: Splunk, AWS SIEM</w:t>
      </w:r>
      <w:r w:rsidR="00F56216">
        <w:t xml:space="preserve">, </w:t>
      </w:r>
      <w:r w:rsidR="00EB50EB">
        <w:t xml:space="preserve">Wazuh, </w:t>
      </w:r>
      <w:r w:rsidR="00F56216" w:rsidRPr="00F56216">
        <w:t>ELK Stack (basic), Sysmon, Log Analysis</w:t>
      </w:r>
    </w:p>
    <w:p w14:paraId="2DB7C319" w14:textId="32FE5B42" w:rsidR="004F2F28" w:rsidRDefault="00C52070" w:rsidP="004F2F28">
      <w:pPr>
        <w:pBdr>
          <w:bottom w:val="single" w:sz="8" w:space="1" w:color="auto"/>
        </w:pBdr>
        <w:spacing w:line="240" w:lineRule="auto"/>
      </w:pPr>
      <w:r w:rsidRPr="00C52070">
        <w:t>Security &amp; Networking: Wireshark, Nessus, TCPdump, Nmap, Network Traffic Analysis</w:t>
      </w:r>
    </w:p>
    <w:p w14:paraId="14AF5B86" w14:textId="7EE8F548" w:rsidR="00CA669D" w:rsidRDefault="00CA669D" w:rsidP="00743193">
      <w:pPr>
        <w:pBdr>
          <w:bottom w:val="single" w:sz="8" w:space="1" w:color="auto"/>
        </w:pBdr>
      </w:pPr>
      <w:r w:rsidRPr="00CA669D">
        <w:t>Cybersecurity Tools: Burp Suite, Metasploit, Hydra, Nikto, SQLmap, Gobuster, Dirsearch</w:t>
      </w:r>
    </w:p>
    <w:p w14:paraId="1F5FAFE4" w14:textId="243B5EC4" w:rsidR="00CA669D" w:rsidRDefault="00CA669D" w:rsidP="00743193">
      <w:pPr>
        <w:pBdr>
          <w:bottom w:val="single" w:sz="8" w:space="1" w:color="auto"/>
        </w:pBdr>
        <w:rPr>
          <w:lang w:val="en-IN"/>
        </w:rPr>
      </w:pPr>
      <w:r w:rsidRPr="00CA669D">
        <w:rPr>
          <w:lang w:val="en-IN"/>
        </w:rPr>
        <w:t>Malware &amp; Memory Analysis: FLOSS, PEStudio, Volatility</w:t>
      </w:r>
    </w:p>
    <w:p w14:paraId="78526446" w14:textId="77777777" w:rsidR="00CA669D" w:rsidRDefault="00CA669D" w:rsidP="004F2F28">
      <w:pPr>
        <w:pBdr>
          <w:bottom w:val="single" w:sz="8" w:space="1" w:color="auto"/>
        </w:pBdr>
        <w:spacing w:line="240" w:lineRule="auto"/>
        <w:rPr>
          <w:lang w:val="en-IN"/>
        </w:rPr>
      </w:pPr>
      <w:r w:rsidRPr="00CA669D">
        <w:rPr>
          <w:lang w:val="en-IN"/>
        </w:rPr>
        <w:t>OSINT &amp; Reconnaissance: Maltego, theHarvester, Shodan, Recon-ng</w:t>
      </w:r>
    </w:p>
    <w:p w14:paraId="7DC45791" w14:textId="5B08B69C" w:rsidR="004F2F28" w:rsidRDefault="004F2F28" w:rsidP="004F2F28">
      <w:pPr>
        <w:pBdr>
          <w:bottom w:val="single" w:sz="8" w:space="1" w:color="auto"/>
        </w:pBdr>
        <w:spacing w:line="240" w:lineRule="auto"/>
      </w:pPr>
      <w:r>
        <w:t xml:space="preserve">Cloud: AWS (EC2, S3, IAM, CloudTrail, </w:t>
      </w:r>
      <w:r w:rsidR="00F2631C">
        <w:t>Guard Duty</w:t>
      </w:r>
      <w:r>
        <w:t>)</w:t>
      </w:r>
    </w:p>
    <w:p w14:paraId="70604C6F" w14:textId="543F88FB" w:rsidR="004F2F28" w:rsidRDefault="004F2F28" w:rsidP="004F2F28">
      <w:pPr>
        <w:pBdr>
          <w:bottom w:val="single" w:sz="8" w:space="1" w:color="auto"/>
        </w:pBdr>
        <w:spacing w:line="240" w:lineRule="auto"/>
      </w:pPr>
      <w:r>
        <w:t xml:space="preserve">Programming/Scripting: </w:t>
      </w:r>
      <w:r w:rsidR="00F44C18">
        <w:t xml:space="preserve">Bash, </w:t>
      </w:r>
      <w:r>
        <w:t>Python (basic automation, payload scripting)</w:t>
      </w:r>
    </w:p>
    <w:p w14:paraId="39613AC8" w14:textId="15409EF5" w:rsidR="004F2F28" w:rsidRPr="009137DB" w:rsidRDefault="00A32B1F" w:rsidP="009137DB">
      <w:pPr>
        <w:pBdr>
          <w:bottom w:val="single" w:sz="8" w:space="1" w:color="auto"/>
        </w:pBdr>
        <w:rPr>
          <w:lang w:val="en-IN"/>
        </w:rPr>
      </w:pPr>
      <w:r w:rsidRPr="009137DB">
        <w:t xml:space="preserve">Operation System: </w:t>
      </w:r>
      <w:r w:rsidR="009137DB" w:rsidRPr="009137DB">
        <w:rPr>
          <w:lang w:val="en-IN"/>
        </w:rPr>
        <w:t>Windows, Linux (Kali, Ubuntu), macOS</w:t>
      </w:r>
    </w:p>
    <w:p w14:paraId="79FCE5FA" w14:textId="77777777" w:rsidR="00A32B1F" w:rsidRDefault="00A32B1F" w:rsidP="004F2F28">
      <w:pPr>
        <w:pBdr>
          <w:bottom w:val="single" w:sz="8" w:space="1" w:color="auto"/>
        </w:pBdr>
        <w:spacing w:line="240" w:lineRule="auto"/>
      </w:pPr>
    </w:p>
    <w:p w14:paraId="6218D941" w14:textId="77777777" w:rsidR="004F2F28" w:rsidRPr="003D0BEA" w:rsidRDefault="004F2F28" w:rsidP="004F2F28">
      <w:pPr>
        <w:pBdr>
          <w:bottom w:val="single" w:sz="8" w:space="1" w:color="auto"/>
        </w:pBdr>
        <w:spacing w:line="240" w:lineRule="auto"/>
        <w:rPr>
          <w:b/>
          <w:bCs/>
        </w:rPr>
      </w:pPr>
      <w:r w:rsidRPr="003D0BEA">
        <w:rPr>
          <w:b/>
          <w:bCs/>
        </w:rPr>
        <w:t>Core Competencies</w:t>
      </w:r>
    </w:p>
    <w:p w14:paraId="6DB0A475" w14:textId="735EB54E" w:rsidR="001A5465" w:rsidRDefault="00C16846" w:rsidP="004F2F28">
      <w:pPr>
        <w:pBdr>
          <w:bottom w:val="single" w:sz="8" w:space="1" w:color="auto"/>
        </w:pBdr>
        <w:spacing w:line="240" w:lineRule="auto"/>
      </w:pPr>
      <w:r w:rsidRPr="00C16846">
        <w:t>Incident Response | Threat Analysis | Digital Evidence Handling | Chain of Custody | Log &amp; Artifact Analysis</w:t>
      </w:r>
    </w:p>
    <w:p w14:paraId="60EB9B0F" w14:textId="5889B0CF" w:rsidR="00913213" w:rsidRPr="004F2F28" w:rsidRDefault="00913213" w:rsidP="004F2F28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  <w:lang w:val="en-IN"/>
        </w:rPr>
      </w:pPr>
    </w:p>
    <w:p w14:paraId="3AA4E5F9" w14:textId="77777777" w:rsidR="00C56EF1" w:rsidRDefault="00C56EF1" w:rsidP="00C56EF1">
      <w:pPr>
        <w:pStyle w:val="Space"/>
      </w:pPr>
    </w:p>
    <w:p w14:paraId="0B33196F" w14:textId="39F85B31" w:rsidR="00C56EF1" w:rsidRDefault="00C56EF1" w:rsidP="00C56EF1">
      <w:pPr>
        <w:pStyle w:val="Heading1"/>
      </w:pPr>
      <w:r w:rsidRPr="000164ED">
        <w:t>Certification</w:t>
      </w:r>
    </w:p>
    <w:p w14:paraId="7D5CC76F" w14:textId="4A8CB258" w:rsidR="0046017A" w:rsidRDefault="0046017A" w:rsidP="0046017A">
      <w:r>
        <w:t>C-DAC</w:t>
      </w:r>
      <w:r w:rsidR="006131D9">
        <w:t xml:space="preserve"> </w:t>
      </w:r>
      <w:r w:rsidR="00FB280A" w:rsidRPr="00FB280A">
        <w:t>Hyderabad</w:t>
      </w:r>
      <w:r w:rsidR="00FB280A">
        <w:t xml:space="preserve"> -</w:t>
      </w:r>
      <w:r>
        <w:t xml:space="preserve"> Machine Learning</w:t>
      </w:r>
      <w:r>
        <w:tab/>
      </w:r>
      <w:r>
        <w:tab/>
      </w:r>
      <w:r>
        <w:tab/>
      </w:r>
      <w:r>
        <w:tab/>
      </w:r>
      <w:r>
        <w:tab/>
        <w:t>Cisco (CCNA) 200-301 GenAi/ML</w:t>
      </w:r>
    </w:p>
    <w:p w14:paraId="022FC31C" w14:textId="62762B8A" w:rsidR="0046017A" w:rsidRDefault="0046017A" w:rsidP="00C56EF1">
      <w:r w:rsidRPr="005C1E90">
        <w:t>Certified Black Hat Pentester</w:t>
      </w:r>
      <w:r>
        <w:t xml:space="preserve"> </w:t>
      </w:r>
      <w:r w:rsidRPr="005C1E90">
        <w:t>(EC – Council)</w:t>
      </w:r>
      <w:r>
        <w:tab/>
      </w:r>
      <w:r>
        <w:tab/>
      </w:r>
      <w:r>
        <w:tab/>
      </w:r>
      <w:r>
        <w:tab/>
        <w:t>National Institute of Security Markets</w:t>
      </w:r>
      <w:r w:rsidR="00E9568C">
        <w:t xml:space="preserve"> &amp; SEBI</w:t>
      </w:r>
      <w:r>
        <w:tab/>
      </w:r>
    </w:p>
    <w:p w14:paraId="175411E4" w14:textId="77777777" w:rsidR="0046017A" w:rsidRDefault="0046017A" w:rsidP="00C56EF1">
      <w:r w:rsidRPr="005C1E90">
        <w:t xml:space="preserve">IT Security Specialist </w:t>
      </w:r>
      <w:r>
        <w:t>(</w:t>
      </w:r>
      <w:r w:rsidRPr="005C1E90">
        <w:t>LinkedIn</w:t>
      </w:r>
      <w:r>
        <w:t>)</w:t>
      </w:r>
      <w:r>
        <w:tab/>
      </w:r>
      <w:r>
        <w:tab/>
      </w:r>
      <w:r>
        <w:tab/>
      </w:r>
      <w:r>
        <w:tab/>
      </w:r>
      <w:r>
        <w:tab/>
      </w:r>
      <w:r w:rsidR="00C56EF1" w:rsidRPr="005C1E90">
        <w:t>Quick Heal – CyberShiksha</w:t>
      </w:r>
    </w:p>
    <w:p w14:paraId="426366AE" w14:textId="362132F5" w:rsidR="00C56EF1" w:rsidRDefault="00727E8D" w:rsidP="003634AA">
      <w:pPr>
        <w:tabs>
          <w:tab w:val="left" w:pos="7230"/>
        </w:tabs>
      </w:pPr>
      <w:r w:rsidRPr="00727E8D">
        <w:t>Computer Forensics &amp; Security</w:t>
      </w:r>
      <w:r>
        <w:t xml:space="preserve"> </w:t>
      </w:r>
      <w:r w:rsidR="00C56EF1" w:rsidRPr="005C1E90">
        <w:t>(</w:t>
      </w:r>
      <w:r w:rsidR="00537620">
        <w:t xml:space="preserve">LinkedIn)  </w:t>
      </w:r>
      <w:r w:rsidR="003634AA">
        <w:t xml:space="preserve">                                      </w:t>
      </w:r>
      <w:r w:rsidR="00537620">
        <w:t xml:space="preserve"> </w:t>
      </w:r>
      <w:r w:rsidR="00507D6E">
        <w:t xml:space="preserve"> </w:t>
      </w:r>
      <w:r w:rsidR="003634AA">
        <w:t xml:space="preserve">               THM</w:t>
      </w:r>
      <w:r w:rsidR="00C74191">
        <w:t xml:space="preserve"> Advent of Cyber</w:t>
      </w:r>
      <w:r w:rsidR="00E210AA">
        <w:t xml:space="preserve"> (Tr</w:t>
      </w:r>
      <w:r w:rsidR="00C12248">
        <w:t>y</w:t>
      </w:r>
      <w:r w:rsidR="00E210AA">
        <w:t>HackMe)</w:t>
      </w:r>
    </w:p>
    <w:p w14:paraId="52E23299" w14:textId="0A59FE9A" w:rsidR="00DF3569" w:rsidRDefault="00980EAC" w:rsidP="001177DF">
      <w:r w:rsidRPr="00980EAC">
        <w:t xml:space="preserve">Threat Modeling &amp; Vulnerability Management </w:t>
      </w:r>
      <w:r>
        <w:t>(</w:t>
      </w:r>
      <w:r w:rsidRPr="00980EAC">
        <w:t>LinkedIn</w:t>
      </w:r>
      <w:r>
        <w:t>)</w:t>
      </w:r>
      <w:r>
        <w:tab/>
      </w:r>
      <w:r>
        <w:tab/>
      </w:r>
      <w:r w:rsidR="0046017A" w:rsidRPr="005C1E90">
        <w:t>Advanced Microsoft 365</w:t>
      </w:r>
      <w:r w:rsidR="0046017A">
        <w:t xml:space="preserve"> Suite</w:t>
      </w:r>
    </w:p>
    <w:p w14:paraId="516421BC" w14:textId="77777777" w:rsidR="0018619E" w:rsidRPr="00311408" w:rsidRDefault="0018619E" w:rsidP="0018619E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48218E7" w14:textId="77777777" w:rsidR="004D7D33" w:rsidRPr="004D7D33" w:rsidRDefault="004D7D33" w:rsidP="00EA2625">
      <w:pPr>
        <w:pStyle w:val="Space"/>
        <w:rPr>
          <w:sz w:val="22"/>
          <w:szCs w:val="36"/>
        </w:rPr>
      </w:pPr>
    </w:p>
    <w:p w14:paraId="306801B3" w14:textId="77777777" w:rsidR="000164ED" w:rsidRPr="00EA2625" w:rsidRDefault="000164ED" w:rsidP="00EA2625">
      <w:pPr>
        <w:pStyle w:val="Heading1"/>
      </w:pPr>
      <w:r w:rsidRPr="00EA2625">
        <w:lastRenderedPageBreak/>
        <w:t>Work Experience</w:t>
      </w:r>
    </w:p>
    <w:p w14:paraId="3015DBF7" w14:textId="7C45112B" w:rsidR="005A2781" w:rsidRDefault="00D53FC2" w:rsidP="000164ED">
      <w:pPr>
        <w:pStyle w:val="List"/>
      </w:pPr>
      <w:r w:rsidRPr="00D53FC2">
        <w:rPr>
          <w:b/>
          <w:iCs/>
        </w:rPr>
        <w:t>Digital Forensics Intern</w:t>
      </w:r>
      <w:r>
        <w:rPr>
          <w:b/>
          <w:iCs/>
        </w:rPr>
        <w:t xml:space="preserve"> | </w:t>
      </w:r>
      <w:r w:rsidR="001C2FE9" w:rsidRPr="001C2FE9">
        <w:rPr>
          <w:b/>
          <w:iCs/>
        </w:rPr>
        <w:t>National Cyber Forensic Laboratory </w:t>
      </w:r>
      <w:r w:rsidR="001C2FE9">
        <w:rPr>
          <w:b/>
          <w:iCs/>
        </w:rPr>
        <w:t>(CFSL</w:t>
      </w:r>
      <w:r w:rsidR="00F61418">
        <w:rPr>
          <w:b/>
          <w:bCs/>
          <w:iCs/>
        </w:rPr>
        <w:t>)</w:t>
      </w:r>
      <w:r w:rsidR="00F61418">
        <w:rPr>
          <w:b/>
          <w:bCs/>
          <w:iCs/>
        </w:rPr>
        <w:tab/>
      </w:r>
      <w:r w:rsidR="00F61418">
        <w:t>MAY</w:t>
      </w:r>
      <w:r w:rsidR="00F61418" w:rsidRPr="001177DF">
        <w:t xml:space="preserve"> 202</w:t>
      </w:r>
      <w:r w:rsidR="00FF118D">
        <w:t>6</w:t>
      </w:r>
      <w:r w:rsidR="00F61418" w:rsidRPr="001177DF">
        <w:t xml:space="preserve"> – </w:t>
      </w:r>
      <w:r w:rsidR="00F61418">
        <w:t>JUN 2026</w:t>
      </w:r>
    </w:p>
    <w:p w14:paraId="32C6BC02" w14:textId="1D54E6A4" w:rsidR="00E946E5" w:rsidRPr="00E946E5" w:rsidRDefault="00E946E5" w:rsidP="00E946E5">
      <w:pPr>
        <w:pStyle w:val="ListBullet"/>
        <w:rPr>
          <w:lang w:val="en-IN"/>
        </w:rPr>
      </w:pPr>
      <w:r w:rsidRPr="00E946E5">
        <w:rPr>
          <w:lang w:val="en-IN"/>
        </w:rPr>
        <w:t xml:space="preserve">Assisted in digital forensic investigations of cybercrime cases under law enforcement supervision. </w:t>
      </w:r>
    </w:p>
    <w:p w14:paraId="0D27714C" w14:textId="6FE6902E" w:rsidR="00E946E5" w:rsidRPr="00E946E5" w:rsidRDefault="00E946E5" w:rsidP="00E946E5">
      <w:pPr>
        <w:pStyle w:val="ListBullet"/>
        <w:rPr>
          <w:lang w:val="en-IN"/>
        </w:rPr>
      </w:pPr>
      <w:r w:rsidRPr="00E946E5">
        <w:rPr>
          <w:lang w:val="en-IN"/>
        </w:rPr>
        <w:t xml:space="preserve">Performed disk, memory, mobile forensics using tools like Autopsy, EnCase, FTK, and Oxygen Forensics. </w:t>
      </w:r>
    </w:p>
    <w:p w14:paraId="3D32188C" w14:textId="25B300E1" w:rsidR="00E946E5" w:rsidRPr="00E946E5" w:rsidRDefault="00E946E5" w:rsidP="00E946E5">
      <w:pPr>
        <w:pStyle w:val="ListBullet"/>
        <w:rPr>
          <w:lang w:val="en-IN"/>
        </w:rPr>
      </w:pPr>
      <w:r w:rsidRPr="00E946E5">
        <w:rPr>
          <w:lang w:val="en-IN"/>
        </w:rPr>
        <w:t xml:space="preserve">Analysed forensic images and system artifacts to identify unauthorized access and malicious activity. </w:t>
      </w:r>
    </w:p>
    <w:p w14:paraId="45E48595" w14:textId="2C7D4805" w:rsidR="00E946E5" w:rsidRPr="00E946E5" w:rsidRDefault="00E946E5" w:rsidP="00E946E5">
      <w:pPr>
        <w:pStyle w:val="ListBullet"/>
        <w:rPr>
          <w:lang w:val="en-IN"/>
        </w:rPr>
      </w:pPr>
      <w:r w:rsidRPr="00E946E5">
        <w:rPr>
          <w:lang w:val="en-IN"/>
        </w:rPr>
        <w:t xml:space="preserve">Conducted log analysis and timeline reconstruction to support investigations. </w:t>
      </w:r>
    </w:p>
    <w:p w14:paraId="43138B86" w14:textId="3E0037F8" w:rsidR="00E946E5" w:rsidRPr="00A719AA" w:rsidRDefault="00E946E5" w:rsidP="000164ED">
      <w:pPr>
        <w:pStyle w:val="ListBullet"/>
      </w:pPr>
      <w:r w:rsidRPr="00E946E5">
        <w:rPr>
          <w:lang w:val="en-IN"/>
        </w:rPr>
        <w:t xml:space="preserve">Performed network and OS-level analysis to identify attacker </w:t>
      </w:r>
      <w:r w:rsidR="008D7806" w:rsidRPr="00E946E5">
        <w:rPr>
          <w:lang w:val="en-IN"/>
        </w:rPr>
        <w:t>behaviour</w:t>
      </w:r>
      <w:r w:rsidRPr="00E946E5">
        <w:rPr>
          <w:lang w:val="en-IN"/>
        </w:rPr>
        <w:t xml:space="preserve"> and IOCs.</w:t>
      </w:r>
    </w:p>
    <w:p w14:paraId="6904FC3F" w14:textId="56861A9E" w:rsidR="00A719AA" w:rsidRPr="00B27AFD" w:rsidRDefault="00B27AFD" w:rsidP="00B27AFD">
      <w:pPr>
        <w:pStyle w:val="ListBullet"/>
        <w:rPr>
          <w:lang w:val="en-IN" w:eastAsia="en-IN"/>
        </w:rPr>
      </w:pPr>
      <w:r w:rsidRPr="00B27AFD">
        <w:rPr>
          <w:lang w:val="en-IN" w:eastAsia="en-IN"/>
        </w:rPr>
        <w:t xml:space="preserve">Correlated system and network data to detect suspicious activity and potential intrusion patterns. </w:t>
      </w:r>
    </w:p>
    <w:p w14:paraId="68DC6034" w14:textId="77777777" w:rsidR="00DF3569" w:rsidRPr="00FA10A4" w:rsidRDefault="00DF3569" w:rsidP="000164ED">
      <w:pPr>
        <w:pStyle w:val="List"/>
        <w:rPr>
          <w:b/>
          <w:iCs/>
          <w:sz w:val="22"/>
          <w:szCs w:val="20"/>
        </w:rPr>
      </w:pPr>
    </w:p>
    <w:p w14:paraId="5BED12CC" w14:textId="6BBD45CF" w:rsidR="000164ED" w:rsidRPr="000164ED" w:rsidRDefault="001177DF" w:rsidP="000164ED">
      <w:pPr>
        <w:pStyle w:val="List"/>
      </w:pPr>
      <w:r w:rsidRPr="00C56EF1">
        <w:rPr>
          <w:b/>
          <w:bCs/>
        </w:rPr>
        <w:t>Campus Ambassador</w:t>
      </w:r>
      <w:r>
        <w:t xml:space="preserve"> </w:t>
      </w:r>
      <w:r w:rsidR="000164ED" w:rsidRPr="000164ED">
        <w:t xml:space="preserve">| </w:t>
      </w:r>
      <w:r w:rsidRPr="00C56EF1">
        <w:rPr>
          <w:b/>
          <w:bCs/>
        </w:rPr>
        <w:t>LinkedIn</w:t>
      </w:r>
      <w:r w:rsidR="000164ED" w:rsidRPr="000164ED">
        <w:tab/>
      </w:r>
      <w:r w:rsidRPr="001177DF">
        <w:t>JAN 2024 – DEC 2024</w:t>
      </w:r>
    </w:p>
    <w:p w14:paraId="55A370C6" w14:textId="1F0B2A66" w:rsidR="000164ED" w:rsidRDefault="001177DF" w:rsidP="002D2B4A">
      <w:pPr>
        <w:pStyle w:val="ListBullet"/>
        <w:numPr>
          <w:ilvl w:val="0"/>
          <w:numId w:val="0"/>
        </w:numPr>
        <w:ind w:left="1080"/>
      </w:pPr>
      <w:r w:rsidRPr="001177DF">
        <w:t>Conducted webinars, boosted campus engagement, and</w:t>
      </w:r>
      <w:r w:rsidR="000C3C22">
        <w:t xml:space="preserve"> </w:t>
      </w:r>
      <w:r w:rsidRPr="001177DF">
        <w:t>strengthened skills in communication, leadership, and community building.</w:t>
      </w:r>
    </w:p>
    <w:p w14:paraId="478D0C2D" w14:textId="701BCF89" w:rsidR="0019691D" w:rsidRDefault="001177DF" w:rsidP="00EA2625">
      <w:pPr>
        <w:pStyle w:val="ListBullet"/>
      </w:pPr>
      <w:r>
        <w:t>R</w:t>
      </w:r>
      <w:r w:rsidRPr="001177DF">
        <w:t>epresented LinkedIn for professional development and career networking</w:t>
      </w:r>
    </w:p>
    <w:p w14:paraId="4D6331F0" w14:textId="77777777" w:rsidR="00911E48" w:rsidRPr="00907FF0" w:rsidRDefault="00911E48" w:rsidP="00911E48">
      <w:pPr>
        <w:pStyle w:val="List"/>
        <w:rPr>
          <w:sz w:val="22"/>
          <w:szCs w:val="20"/>
        </w:rPr>
      </w:pPr>
    </w:p>
    <w:p w14:paraId="46C11541" w14:textId="5B9E74C2" w:rsidR="00911E48" w:rsidRPr="000164ED" w:rsidRDefault="002C4244" w:rsidP="00911E48">
      <w:pPr>
        <w:pStyle w:val="List"/>
      </w:pPr>
      <w:r>
        <w:rPr>
          <w:b/>
          <w:bCs/>
        </w:rPr>
        <w:t>Project Intern</w:t>
      </w:r>
      <w:r w:rsidR="00911E48">
        <w:t xml:space="preserve"> </w:t>
      </w:r>
      <w:r w:rsidR="00911E48" w:rsidRPr="000164ED">
        <w:t xml:space="preserve">| </w:t>
      </w:r>
      <w:r>
        <w:rPr>
          <w:b/>
          <w:bCs/>
        </w:rPr>
        <w:t>Indira University</w:t>
      </w:r>
      <w:r w:rsidR="00911E48" w:rsidRPr="000164ED">
        <w:tab/>
      </w:r>
      <w:r w:rsidR="00911E48" w:rsidRPr="001177DF">
        <w:t>J</w:t>
      </w:r>
      <w:r w:rsidR="005B6641">
        <w:t>UN</w:t>
      </w:r>
      <w:r w:rsidR="00911E48" w:rsidRPr="001177DF">
        <w:t xml:space="preserve"> 202</w:t>
      </w:r>
      <w:r w:rsidR="005B6641">
        <w:t>3</w:t>
      </w:r>
      <w:r w:rsidR="00911E48" w:rsidRPr="001177DF">
        <w:t xml:space="preserve"> – </w:t>
      </w:r>
      <w:r>
        <w:t>NOV</w:t>
      </w:r>
      <w:r w:rsidR="00911E48" w:rsidRPr="001177DF">
        <w:t xml:space="preserve"> 202</w:t>
      </w:r>
      <w:r>
        <w:t>3</w:t>
      </w:r>
    </w:p>
    <w:p w14:paraId="6AF2D84B" w14:textId="1C0EFFAF" w:rsidR="00090099" w:rsidRPr="00B20D17" w:rsidRDefault="00090099" w:rsidP="00090099">
      <w:pPr>
        <w:pStyle w:val="ListBullet"/>
        <w:rPr>
          <w:color w:val="auto"/>
          <w:position w:val="0"/>
          <w:lang w:val="en-IN"/>
        </w:rPr>
      </w:pPr>
      <w:r w:rsidRPr="00B20D17">
        <w:t xml:space="preserve">Worked with </w:t>
      </w:r>
      <w:r w:rsidRPr="00B20D17">
        <w:rPr>
          <w:rStyle w:val="Strong"/>
          <w:b w:val="0"/>
          <w:bCs w:val="0"/>
        </w:rPr>
        <w:t>IGI</w:t>
      </w:r>
      <w:r w:rsidRPr="00B20D17">
        <w:t>, actively collaborating with the</w:t>
      </w:r>
      <w:r w:rsidRPr="00B20D17">
        <w:rPr>
          <w:b/>
          <w:bCs/>
        </w:rPr>
        <w:t xml:space="preserve"> </w:t>
      </w:r>
      <w:r w:rsidRPr="00B20D17">
        <w:rPr>
          <w:rStyle w:val="Strong"/>
          <w:b w:val="0"/>
          <w:bCs w:val="0"/>
        </w:rPr>
        <w:t>Amazon Web Services (AWS) Cloud Team</w:t>
      </w:r>
      <w:r w:rsidRPr="00B20D17">
        <w:t>.</w:t>
      </w:r>
    </w:p>
    <w:p w14:paraId="0160A232" w14:textId="3596B349" w:rsidR="00090099" w:rsidRPr="00B20D17" w:rsidRDefault="00090099" w:rsidP="00090099">
      <w:pPr>
        <w:pStyle w:val="ListBullet"/>
      </w:pPr>
      <w:r w:rsidRPr="00B20D17">
        <w:t xml:space="preserve">Contributed to </w:t>
      </w:r>
      <w:r w:rsidRPr="00B20D17">
        <w:rPr>
          <w:rStyle w:val="Strong"/>
          <w:b w:val="0"/>
          <w:bCs w:val="0"/>
        </w:rPr>
        <w:t>mainframe</w:t>
      </w:r>
      <w:r w:rsidRPr="00B20D17">
        <w:rPr>
          <w:rStyle w:val="Strong"/>
        </w:rPr>
        <w:t xml:space="preserve"> </w:t>
      </w:r>
      <w:r w:rsidRPr="00B20D17">
        <w:rPr>
          <w:rStyle w:val="Strong"/>
          <w:b w:val="0"/>
          <w:bCs w:val="0"/>
        </w:rPr>
        <w:t>design</w:t>
      </w:r>
      <w:r w:rsidRPr="00B20D17">
        <w:t xml:space="preserve"> and cloud integration initiatives.</w:t>
      </w:r>
    </w:p>
    <w:p w14:paraId="733B0FD5" w14:textId="4D92FD12" w:rsidR="00090099" w:rsidRPr="00B20D17" w:rsidRDefault="00090099" w:rsidP="00090099">
      <w:pPr>
        <w:pStyle w:val="ListBullet"/>
      </w:pPr>
      <w:r w:rsidRPr="00B20D17">
        <w:t xml:space="preserve">Assisted in the </w:t>
      </w:r>
      <w:r w:rsidRPr="00B20D17">
        <w:rPr>
          <w:rStyle w:val="Strong"/>
          <w:b w:val="0"/>
          <w:bCs w:val="0"/>
        </w:rPr>
        <w:t>implementation</w:t>
      </w:r>
      <w:r w:rsidRPr="00B20D17">
        <w:rPr>
          <w:rStyle w:val="Strong"/>
        </w:rPr>
        <w:t xml:space="preserve"> </w:t>
      </w:r>
      <w:r w:rsidRPr="00B20D17">
        <w:rPr>
          <w:rStyle w:val="Strong"/>
          <w:b w:val="0"/>
          <w:bCs w:val="0"/>
        </w:rPr>
        <w:t>of</w:t>
      </w:r>
      <w:r w:rsidRPr="00B20D17">
        <w:rPr>
          <w:rStyle w:val="Strong"/>
        </w:rPr>
        <w:t xml:space="preserve"> </w:t>
      </w:r>
      <w:r w:rsidRPr="00B20D17">
        <w:rPr>
          <w:rStyle w:val="Strong"/>
          <w:b w:val="0"/>
          <w:bCs w:val="0"/>
        </w:rPr>
        <w:t>cloud</w:t>
      </w:r>
      <w:r w:rsidRPr="00B20D17">
        <w:rPr>
          <w:rStyle w:val="Strong"/>
        </w:rPr>
        <w:t xml:space="preserve"> </w:t>
      </w:r>
      <w:r w:rsidRPr="00B20D17">
        <w:rPr>
          <w:rStyle w:val="Strong"/>
          <w:b w:val="0"/>
          <w:bCs w:val="0"/>
        </w:rPr>
        <w:t>infrastructure</w:t>
      </w:r>
      <w:r w:rsidRPr="00B20D17">
        <w:rPr>
          <w:rStyle w:val="Strong"/>
        </w:rPr>
        <w:t xml:space="preserve"> </w:t>
      </w:r>
      <w:r w:rsidRPr="00B20D17">
        <w:rPr>
          <w:rStyle w:val="Strong"/>
          <w:b w:val="0"/>
          <w:bCs w:val="0"/>
        </w:rPr>
        <w:t>solutions</w:t>
      </w:r>
      <w:r w:rsidRPr="00B20D17">
        <w:t xml:space="preserve"> using AWS services.</w:t>
      </w:r>
    </w:p>
    <w:p w14:paraId="1C96E6AA" w14:textId="42071DEE" w:rsidR="00090099" w:rsidRPr="00B20D17" w:rsidRDefault="00090099" w:rsidP="009C1DA5">
      <w:pPr>
        <w:pStyle w:val="ListBullet"/>
      </w:pPr>
      <w:r w:rsidRPr="00B20D17">
        <w:t xml:space="preserve">Supported cloud operations to ensure </w:t>
      </w:r>
      <w:r w:rsidRPr="00B20D17">
        <w:rPr>
          <w:rStyle w:val="Strong"/>
          <w:b w:val="0"/>
          <w:bCs w:val="0"/>
        </w:rPr>
        <w:t>scalability, reliability, and performance</w:t>
      </w:r>
      <w:r w:rsidRPr="00B20D17">
        <w:rPr>
          <w:b/>
          <w:bCs/>
        </w:rPr>
        <w:t>.</w:t>
      </w:r>
    </w:p>
    <w:p w14:paraId="79566AE3" w14:textId="77777777" w:rsidR="0019691D" w:rsidRPr="00311408" w:rsidRDefault="0019691D" w:rsidP="0019691D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034F8D91" w14:textId="77777777" w:rsidR="0019691D" w:rsidRPr="000164ED" w:rsidRDefault="0019691D" w:rsidP="0019691D">
      <w:pPr>
        <w:pStyle w:val="Space"/>
      </w:pPr>
    </w:p>
    <w:p w14:paraId="14CED24C" w14:textId="132F8C75" w:rsidR="000164ED" w:rsidRPr="00EA2625" w:rsidRDefault="0018619E" w:rsidP="00EA2625">
      <w:pPr>
        <w:pStyle w:val="Heading1"/>
      </w:pPr>
      <w:r>
        <w:t>Project</w:t>
      </w:r>
    </w:p>
    <w:p w14:paraId="3AE66F0B" w14:textId="77777777" w:rsidR="00E95B70" w:rsidRPr="00E95B70" w:rsidRDefault="00E95B70" w:rsidP="00E95B70">
      <w:pPr>
        <w:rPr>
          <w:b/>
          <w:bCs/>
          <w:lang w:val="en-IN"/>
        </w:rPr>
      </w:pPr>
      <w:r w:rsidRPr="00E95B70">
        <w:rPr>
          <w:b/>
          <w:bCs/>
          <w:lang w:val="en-IN"/>
        </w:rPr>
        <w:t>BeSafe – Smart Personal Safety System (App + Wearable Device)</w:t>
      </w:r>
    </w:p>
    <w:p w14:paraId="276F032C" w14:textId="4F1F947A" w:rsidR="00F937F2" w:rsidRPr="007E15B8" w:rsidRDefault="00F937F2" w:rsidP="00F937F2">
      <w:pPr>
        <w:numPr>
          <w:ilvl w:val="0"/>
          <w:numId w:val="11"/>
        </w:numPr>
        <w:rPr>
          <w:lang w:val="en-IN"/>
        </w:rPr>
      </w:pPr>
      <w:r w:rsidRPr="007E15B8">
        <w:rPr>
          <w:lang w:val="en-IN"/>
        </w:rPr>
        <w:t xml:space="preserve">Designed a hardware-software integrated safety solution for instant emergency reporting. </w:t>
      </w:r>
    </w:p>
    <w:p w14:paraId="68D9678E" w14:textId="7038A3CB" w:rsidR="00F937F2" w:rsidRPr="007E15B8" w:rsidRDefault="00F937F2" w:rsidP="00F937F2">
      <w:pPr>
        <w:numPr>
          <w:ilvl w:val="0"/>
          <w:numId w:val="11"/>
        </w:numPr>
        <w:rPr>
          <w:lang w:val="en-IN"/>
        </w:rPr>
      </w:pPr>
      <w:r w:rsidRPr="007E15B8">
        <w:rPr>
          <w:lang w:val="en-IN"/>
        </w:rPr>
        <w:t xml:space="preserve">Implemented multi-trigger SOS activation (gesture, power button, wearable input). </w:t>
      </w:r>
    </w:p>
    <w:p w14:paraId="776691BE" w14:textId="0100C9CC" w:rsidR="00F937F2" w:rsidRPr="007E15B8" w:rsidRDefault="00F937F2" w:rsidP="00F937F2">
      <w:pPr>
        <w:numPr>
          <w:ilvl w:val="0"/>
          <w:numId w:val="11"/>
        </w:numPr>
        <w:rPr>
          <w:lang w:val="en-IN"/>
        </w:rPr>
      </w:pPr>
      <w:r w:rsidRPr="007E15B8">
        <w:rPr>
          <w:lang w:val="en-IN"/>
        </w:rPr>
        <w:t xml:space="preserve">Enabled live tracking, alerts, and evidence capture (audio/video) with cloud integration. </w:t>
      </w:r>
    </w:p>
    <w:p w14:paraId="75254CEB" w14:textId="0BB40B70" w:rsidR="00F937F2" w:rsidRPr="007E15B8" w:rsidRDefault="00F937F2" w:rsidP="00F937F2">
      <w:pPr>
        <w:numPr>
          <w:ilvl w:val="0"/>
          <w:numId w:val="11"/>
        </w:numPr>
        <w:rPr>
          <w:lang w:val="en-IN"/>
        </w:rPr>
      </w:pPr>
      <w:r w:rsidRPr="007E15B8">
        <w:rPr>
          <w:lang w:val="en-IN"/>
        </w:rPr>
        <w:t>Achieved patent filings (India &amp; USPTO) and won IGI Hackathon &amp; IIC awards.</w:t>
      </w:r>
    </w:p>
    <w:p w14:paraId="1D24B1CB" w14:textId="77777777" w:rsidR="00F937F2" w:rsidRPr="001E5847" w:rsidRDefault="00F937F2" w:rsidP="00F937F2">
      <w:pPr>
        <w:ind w:left="720"/>
        <w:rPr>
          <w:sz w:val="10"/>
          <w:szCs w:val="10"/>
          <w:lang w:val="en-IN"/>
        </w:rPr>
      </w:pPr>
    </w:p>
    <w:p w14:paraId="10436A35" w14:textId="77777777" w:rsidR="00656FC4" w:rsidRPr="00656FC4" w:rsidRDefault="00656FC4" w:rsidP="00656FC4">
      <w:pPr>
        <w:rPr>
          <w:b/>
          <w:bCs/>
          <w:lang w:val="en-IN"/>
        </w:rPr>
      </w:pPr>
      <w:r w:rsidRPr="00656FC4">
        <w:rPr>
          <w:b/>
          <w:bCs/>
          <w:lang w:val="en-IN"/>
        </w:rPr>
        <w:t>Hyper-X Injector – HID Keystroke Injection Framework for Security Evaluation &amp; Training</w:t>
      </w:r>
    </w:p>
    <w:p w14:paraId="153CD1BA" w14:textId="77777777" w:rsidR="00BB75D0" w:rsidRPr="007E15B8" w:rsidRDefault="00BB75D0" w:rsidP="00BB75D0">
      <w:pPr>
        <w:numPr>
          <w:ilvl w:val="0"/>
          <w:numId w:val="13"/>
        </w:numPr>
        <w:rPr>
          <w:lang w:val="en-IN"/>
        </w:rPr>
      </w:pPr>
      <w:r w:rsidRPr="007E15B8">
        <w:rPr>
          <w:lang w:val="en-IN"/>
        </w:rPr>
        <w:t xml:space="preserve">Developed a USB HID-based attack simulation framework using Raspberry Pi Pico and DuckyScript. </w:t>
      </w:r>
    </w:p>
    <w:p w14:paraId="59468D3B" w14:textId="77777777" w:rsidR="00BB75D0" w:rsidRPr="007E15B8" w:rsidRDefault="00BB75D0" w:rsidP="00BB75D0">
      <w:pPr>
        <w:numPr>
          <w:ilvl w:val="0"/>
          <w:numId w:val="13"/>
        </w:numPr>
        <w:rPr>
          <w:lang w:val="en-IN"/>
        </w:rPr>
      </w:pPr>
      <w:r w:rsidRPr="007E15B8">
        <w:rPr>
          <w:lang w:val="en-IN"/>
        </w:rPr>
        <w:t xml:space="preserve">Implemented dynamic payload execution with manual trigger control for safer and flexible testing. </w:t>
      </w:r>
    </w:p>
    <w:p w14:paraId="02A50746" w14:textId="77777777" w:rsidR="00BB75D0" w:rsidRPr="007E15B8" w:rsidRDefault="00BB75D0" w:rsidP="00BB75D0">
      <w:pPr>
        <w:numPr>
          <w:ilvl w:val="0"/>
          <w:numId w:val="13"/>
        </w:numPr>
        <w:rPr>
          <w:lang w:val="en-IN"/>
        </w:rPr>
      </w:pPr>
      <w:r w:rsidRPr="007E15B8">
        <w:rPr>
          <w:lang w:val="en-IN"/>
        </w:rPr>
        <w:t xml:space="preserve">Simulated real-world keystroke injection attacks to evaluate endpoint security mechanisms. </w:t>
      </w:r>
    </w:p>
    <w:p w14:paraId="1014BF0E" w14:textId="77777777" w:rsidR="00BB75D0" w:rsidRPr="007E15B8" w:rsidRDefault="00BB75D0" w:rsidP="00BB75D0">
      <w:pPr>
        <w:numPr>
          <w:ilvl w:val="0"/>
          <w:numId w:val="13"/>
        </w:numPr>
        <w:rPr>
          <w:lang w:val="en-IN"/>
        </w:rPr>
      </w:pPr>
      <w:r w:rsidRPr="007E15B8">
        <w:rPr>
          <w:lang w:val="en-IN"/>
        </w:rPr>
        <w:t xml:space="preserve">Conducted forensic analysis of HID attacks, identifying artifacts such as USB logs and process traces. </w:t>
      </w:r>
    </w:p>
    <w:p w14:paraId="7DEF98D1" w14:textId="77777777" w:rsidR="00E25CB4" w:rsidRPr="001E5847" w:rsidRDefault="00E25CB4" w:rsidP="003C24D4">
      <w:pPr>
        <w:rPr>
          <w:b/>
          <w:bCs/>
          <w:sz w:val="10"/>
          <w:szCs w:val="10"/>
          <w:lang w:val="en-IN"/>
        </w:rPr>
      </w:pPr>
    </w:p>
    <w:p w14:paraId="69AE509B" w14:textId="77777777" w:rsidR="009F5E15" w:rsidRPr="009F5E15" w:rsidRDefault="009F5E15" w:rsidP="009F5E15">
      <w:pPr>
        <w:rPr>
          <w:b/>
          <w:bCs/>
        </w:rPr>
      </w:pPr>
      <w:r w:rsidRPr="009F5E15">
        <w:rPr>
          <w:b/>
          <w:bCs/>
        </w:rPr>
        <w:t>Biometric-Based Payment System (Conceptual Design)</w:t>
      </w:r>
    </w:p>
    <w:p w14:paraId="03D014F1" w14:textId="400B4157" w:rsidR="001F52AB" w:rsidRPr="007E15B8" w:rsidRDefault="001F52AB" w:rsidP="001F52AB">
      <w:pPr>
        <w:pStyle w:val="ListParagraph"/>
        <w:numPr>
          <w:ilvl w:val="0"/>
          <w:numId w:val="9"/>
        </w:numPr>
        <w:jc w:val="left"/>
        <w:rPr>
          <w:lang w:val="en-IN"/>
        </w:rPr>
      </w:pPr>
      <w:r w:rsidRPr="007E15B8">
        <w:rPr>
          <w:lang w:val="en-IN"/>
        </w:rPr>
        <w:t xml:space="preserve">Designed a biometric payment system integrating UID authentication with banking infrastructure. </w:t>
      </w:r>
    </w:p>
    <w:p w14:paraId="5E975E6F" w14:textId="042A4CA0" w:rsidR="0018619E" w:rsidRPr="007E15B8" w:rsidRDefault="001F52AB" w:rsidP="001F52AB">
      <w:pPr>
        <w:pStyle w:val="ListParagraph"/>
        <w:numPr>
          <w:ilvl w:val="0"/>
          <w:numId w:val="9"/>
        </w:numPr>
        <w:jc w:val="left"/>
        <w:rPr>
          <w:lang w:val="en-IN"/>
        </w:rPr>
      </w:pPr>
      <w:r w:rsidRPr="007E15B8">
        <w:rPr>
          <w:lang w:val="en-IN"/>
        </w:rPr>
        <w:t>Developed secure workflow for fingerprint-based transaction processing and backend verification.</w:t>
      </w:r>
    </w:p>
    <w:p w14:paraId="5C3D7C23" w14:textId="77777777" w:rsidR="005211BE" w:rsidRPr="002827BB" w:rsidRDefault="005211BE" w:rsidP="002827BB">
      <w:pPr>
        <w:pBdr>
          <w:bottom w:val="single" w:sz="8" w:space="1" w:color="auto"/>
        </w:pBdr>
        <w:rPr>
          <w:rFonts w:ascii="Open Sans" w:hAnsi="Open Sans" w:cs="Open Sans"/>
          <w:color w:val="3A3A3A" w:themeColor="background2" w:themeShade="40"/>
          <w:sz w:val="8"/>
          <w:szCs w:val="8"/>
        </w:rPr>
      </w:pPr>
    </w:p>
    <w:p w14:paraId="54CC24FC" w14:textId="77777777" w:rsidR="0018619E" w:rsidRPr="008E49B2" w:rsidRDefault="0018619E" w:rsidP="001F52AB">
      <w:pPr>
        <w:pStyle w:val="List"/>
        <w:jc w:val="left"/>
        <w:rPr>
          <w:sz w:val="12"/>
          <w:szCs w:val="12"/>
        </w:rPr>
      </w:pPr>
    </w:p>
    <w:p w14:paraId="2D5AFC89" w14:textId="36B3B5A8" w:rsidR="0018619E" w:rsidRDefault="0018619E" w:rsidP="0018619E">
      <w:pPr>
        <w:pStyle w:val="Heading1"/>
      </w:pPr>
      <w:r w:rsidRPr="0018619E">
        <w:t>Accomplishment</w:t>
      </w:r>
    </w:p>
    <w:p w14:paraId="1C5E38D1" w14:textId="0123DF66" w:rsidR="00F300C8" w:rsidRDefault="00F16DF8" w:rsidP="00F300C8">
      <w:pPr>
        <w:numPr>
          <w:ilvl w:val="0"/>
          <w:numId w:val="14"/>
        </w:numPr>
        <w:rPr>
          <w:lang w:val="en-IN"/>
        </w:rPr>
      </w:pPr>
      <w:r w:rsidRPr="0067035D">
        <w:rPr>
          <w:lang w:val="en-IN"/>
        </w:rPr>
        <w:t xml:space="preserve">Special Mention at IGI Hackathon and 1st Prize at Institute Innovation Council (IIC) for BeSafe project. </w:t>
      </w:r>
    </w:p>
    <w:p w14:paraId="2905D81C" w14:textId="052763BC" w:rsidR="00F300C8" w:rsidRDefault="00F300C8" w:rsidP="00F300C8">
      <w:pPr>
        <w:numPr>
          <w:ilvl w:val="0"/>
          <w:numId w:val="14"/>
        </w:numPr>
        <w:rPr>
          <w:lang w:val="en-IN"/>
        </w:rPr>
      </w:pPr>
      <w:r w:rsidRPr="00F300C8">
        <w:rPr>
          <w:lang w:val="en-IN"/>
        </w:rPr>
        <w:t>Secured 1</w:t>
      </w:r>
      <w:r w:rsidR="00EC02E7" w:rsidRPr="00EC02E7">
        <w:rPr>
          <w:vertAlign w:val="superscript"/>
          <w:lang w:val="en-IN"/>
        </w:rPr>
        <w:t>st</w:t>
      </w:r>
      <w:r w:rsidR="00EC02E7">
        <w:rPr>
          <w:lang w:val="en-IN"/>
        </w:rPr>
        <w:t xml:space="preserve"> </w:t>
      </w:r>
      <w:r w:rsidRPr="00F300C8">
        <w:rPr>
          <w:lang w:val="en-IN"/>
        </w:rPr>
        <w:t xml:space="preserve">Position in CyberTank (Cybersecurity Competition) and Tech Parliament. </w:t>
      </w:r>
    </w:p>
    <w:p w14:paraId="13AAC08A" w14:textId="0EE7E96E" w:rsidR="009F7D15" w:rsidRDefault="009F7D15" w:rsidP="009F7D15">
      <w:pPr>
        <w:pStyle w:val="ListParagraph"/>
        <w:numPr>
          <w:ilvl w:val="0"/>
          <w:numId w:val="14"/>
        </w:numPr>
        <w:jc w:val="left"/>
        <w:rPr>
          <w:lang w:val="en-IN"/>
        </w:rPr>
      </w:pPr>
      <w:r w:rsidRPr="009F7D15">
        <w:rPr>
          <w:lang w:val="en-IN"/>
        </w:rPr>
        <w:t xml:space="preserve">Delivered cybersecurity </w:t>
      </w:r>
      <w:r w:rsidR="009A5F48">
        <w:rPr>
          <w:lang w:val="en-IN"/>
        </w:rPr>
        <w:t xml:space="preserve">&amp; </w:t>
      </w:r>
      <w:r w:rsidRPr="009F7D15">
        <w:rPr>
          <w:lang w:val="en-IN"/>
        </w:rPr>
        <w:t xml:space="preserve">digital forensics sessions as guest speaker and trainer at academic institutions. </w:t>
      </w:r>
    </w:p>
    <w:p w14:paraId="67A79CA2" w14:textId="26A2084F" w:rsidR="009F7D15" w:rsidRPr="00731504" w:rsidRDefault="00EC02E7" w:rsidP="009F7D15">
      <w:pPr>
        <w:pStyle w:val="ListParagraph"/>
        <w:numPr>
          <w:ilvl w:val="0"/>
          <w:numId w:val="14"/>
        </w:numPr>
        <w:jc w:val="left"/>
        <w:rPr>
          <w:lang w:val="en-IN"/>
        </w:rPr>
      </w:pPr>
      <w:r>
        <w:t>Secured 2</w:t>
      </w:r>
      <w:r w:rsidRPr="00EC02E7">
        <w:rPr>
          <w:vertAlign w:val="superscript"/>
        </w:rPr>
        <w:t>nd</w:t>
      </w:r>
      <w:r>
        <w:t xml:space="preserve"> Position</w:t>
      </w:r>
      <w:r w:rsidR="00731504" w:rsidRPr="00731504">
        <w:t xml:space="preserve"> at National Conference on Opportunities and Challenges in Forensic Sciences.</w:t>
      </w:r>
    </w:p>
    <w:p w14:paraId="5DF3CA36" w14:textId="6F1F7C41" w:rsidR="00F16DF8" w:rsidRPr="0067035D" w:rsidRDefault="00F16DF8" w:rsidP="00F16DF8">
      <w:pPr>
        <w:numPr>
          <w:ilvl w:val="0"/>
          <w:numId w:val="14"/>
        </w:numPr>
        <w:rPr>
          <w:lang w:val="en-IN"/>
        </w:rPr>
      </w:pPr>
      <w:r w:rsidRPr="0067035D">
        <w:rPr>
          <w:lang w:val="en-IN"/>
        </w:rPr>
        <w:t xml:space="preserve">Filed provisional patents under Intellectual Property India and the United States Patent </w:t>
      </w:r>
      <w:r w:rsidR="00762729">
        <w:rPr>
          <w:lang w:val="en-IN"/>
        </w:rPr>
        <w:t>&amp;</w:t>
      </w:r>
      <w:r w:rsidRPr="0067035D">
        <w:rPr>
          <w:lang w:val="en-IN"/>
        </w:rPr>
        <w:t xml:space="preserve"> Trademark Office. </w:t>
      </w:r>
    </w:p>
    <w:p w14:paraId="6CA1679C" w14:textId="77777777" w:rsidR="00F16DF8" w:rsidRPr="0067035D" w:rsidRDefault="00F16DF8" w:rsidP="00F16DF8">
      <w:pPr>
        <w:numPr>
          <w:ilvl w:val="0"/>
          <w:numId w:val="14"/>
        </w:numPr>
        <w:rPr>
          <w:lang w:val="en-IN"/>
        </w:rPr>
      </w:pPr>
      <w:r w:rsidRPr="0067035D">
        <w:rPr>
          <w:lang w:val="en-IN"/>
        </w:rPr>
        <w:t xml:space="preserve">Worked with Pune Cyber Cell on cybercrime investigations involving digital forensics and evidence analysis. </w:t>
      </w:r>
    </w:p>
    <w:p w14:paraId="0710BE64" w14:textId="499FC64A" w:rsidR="00F16DF8" w:rsidRPr="0067035D" w:rsidRDefault="00F16DF8" w:rsidP="00F16DF8">
      <w:pPr>
        <w:numPr>
          <w:ilvl w:val="0"/>
          <w:numId w:val="14"/>
        </w:numPr>
        <w:rPr>
          <w:lang w:val="en-IN"/>
        </w:rPr>
      </w:pPr>
      <w:r w:rsidRPr="0067035D">
        <w:rPr>
          <w:lang w:val="en-IN"/>
        </w:rPr>
        <w:t xml:space="preserve">Ranked in Top </w:t>
      </w:r>
      <w:r w:rsidR="003A5F3C">
        <w:rPr>
          <w:lang w:val="en-IN"/>
        </w:rPr>
        <w:t>5</w:t>
      </w:r>
      <w:r w:rsidRPr="0067035D">
        <w:rPr>
          <w:lang w:val="en-IN"/>
        </w:rPr>
        <w:t xml:space="preserve">% in national and international CTF competitions as a team lead. </w:t>
      </w:r>
    </w:p>
    <w:p w14:paraId="5117468E" w14:textId="77777777" w:rsidR="00F16DF8" w:rsidRPr="00F16DF8" w:rsidRDefault="00F16DF8" w:rsidP="0018619E">
      <w:pPr>
        <w:pBdr>
          <w:bottom w:val="single" w:sz="8" w:space="1" w:color="auto"/>
        </w:pBdr>
        <w:spacing w:line="240" w:lineRule="auto"/>
        <w:rPr>
          <w:rFonts w:ascii="Open Sans" w:hAnsi="Open Sans" w:cs="Open Sans"/>
          <w:color w:val="3A3A3A" w:themeColor="background2" w:themeShade="40"/>
          <w:sz w:val="8"/>
          <w:szCs w:val="8"/>
          <w:lang w:val="en-IN"/>
        </w:rPr>
      </w:pPr>
    </w:p>
    <w:sectPr w:rsidR="00F16DF8" w:rsidRPr="00F16DF8" w:rsidSect="00E5133F">
      <w:pgSz w:w="12240" w:h="15840" w:code="1"/>
      <w:pgMar w:top="72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56A91" w14:textId="77777777" w:rsidR="00D656E4" w:rsidRDefault="00D656E4" w:rsidP="00EF270B">
      <w:pPr>
        <w:spacing w:line="240" w:lineRule="auto"/>
      </w:pPr>
      <w:r>
        <w:separator/>
      </w:r>
    </w:p>
  </w:endnote>
  <w:endnote w:type="continuationSeparator" w:id="0">
    <w:p w14:paraId="34712AC4" w14:textId="77777777" w:rsidR="00D656E4" w:rsidRDefault="00D656E4" w:rsidP="00EF27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34D8B" w14:textId="77777777" w:rsidR="00D656E4" w:rsidRDefault="00D656E4" w:rsidP="00EF270B">
      <w:pPr>
        <w:spacing w:line="240" w:lineRule="auto"/>
      </w:pPr>
      <w:r>
        <w:separator/>
      </w:r>
    </w:p>
  </w:footnote>
  <w:footnote w:type="continuationSeparator" w:id="0">
    <w:p w14:paraId="4353B7F8" w14:textId="77777777" w:rsidR="00D656E4" w:rsidRDefault="00D656E4" w:rsidP="00EF270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BE2540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71CD2"/>
    <w:multiLevelType w:val="multilevel"/>
    <w:tmpl w:val="C84E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8171B"/>
    <w:multiLevelType w:val="multilevel"/>
    <w:tmpl w:val="218E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97FCD"/>
    <w:multiLevelType w:val="hybridMultilevel"/>
    <w:tmpl w:val="313E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6629D6"/>
    <w:multiLevelType w:val="hybridMultilevel"/>
    <w:tmpl w:val="469AE446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E1810BD"/>
    <w:multiLevelType w:val="hybridMultilevel"/>
    <w:tmpl w:val="C5A01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773C"/>
    <w:multiLevelType w:val="hybridMultilevel"/>
    <w:tmpl w:val="176A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0C0100"/>
    <w:multiLevelType w:val="multilevel"/>
    <w:tmpl w:val="3536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C304F"/>
    <w:multiLevelType w:val="multilevel"/>
    <w:tmpl w:val="E410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8F559B"/>
    <w:multiLevelType w:val="multilevel"/>
    <w:tmpl w:val="D654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A7039A"/>
    <w:multiLevelType w:val="multilevel"/>
    <w:tmpl w:val="B94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758AC"/>
    <w:multiLevelType w:val="multilevel"/>
    <w:tmpl w:val="0D3E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D07473"/>
    <w:multiLevelType w:val="hybridMultilevel"/>
    <w:tmpl w:val="5CCC9640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71CD03E2"/>
    <w:multiLevelType w:val="hybridMultilevel"/>
    <w:tmpl w:val="3980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009549">
    <w:abstractNumId w:val="4"/>
  </w:num>
  <w:num w:numId="2" w16cid:durableId="873925989">
    <w:abstractNumId w:val="13"/>
  </w:num>
  <w:num w:numId="3" w16cid:durableId="1145048583">
    <w:abstractNumId w:val="5"/>
  </w:num>
  <w:num w:numId="4" w16cid:durableId="428891247">
    <w:abstractNumId w:val="8"/>
  </w:num>
  <w:num w:numId="5" w16cid:durableId="1991596441">
    <w:abstractNumId w:val="0"/>
  </w:num>
  <w:num w:numId="6" w16cid:durableId="2000845982">
    <w:abstractNumId w:val="3"/>
  </w:num>
  <w:num w:numId="7" w16cid:durableId="1847091364">
    <w:abstractNumId w:val="6"/>
  </w:num>
  <w:num w:numId="8" w16cid:durableId="1004239022">
    <w:abstractNumId w:val="14"/>
  </w:num>
  <w:num w:numId="9" w16cid:durableId="2031446040">
    <w:abstractNumId w:val="7"/>
  </w:num>
  <w:num w:numId="10" w16cid:durableId="1783070437">
    <w:abstractNumId w:val="1"/>
  </w:num>
  <w:num w:numId="11" w16cid:durableId="586424315">
    <w:abstractNumId w:val="10"/>
  </w:num>
  <w:num w:numId="12" w16cid:durableId="1176336120">
    <w:abstractNumId w:val="11"/>
  </w:num>
  <w:num w:numId="13" w16cid:durableId="748695117">
    <w:abstractNumId w:val="2"/>
  </w:num>
  <w:num w:numId="14" w16cid:durableId="235865455">
    <w:abstractNumId w:val="9"/>
  </w:num>
  <w:num w:numId="15" w16cid:durableId="5236346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DF"/>
    <w:rsid w:val="00013306"/>
    <w:rsid w:val="000164ED"/>
    <w:rsid w:val="000231F7"/>
    <w:rsid w:val="00023DEF"/>
    <w:rsid w:val="000300AB"/>
    <w:rsid w:val="000303C2"/>
    <w:rsid w:val="000349EE"/>
    <w:rsid w:val="00034C0B"/>
    <w:rsid w:val="00036F36"/>
    <w:rsid w:val="000429E8"/>
    <w:rsid w:val="00043D8F"/>
    <w:rsid w:val="000504EB"/>
    <w:rsid w:val="0007046A"/>
    <w:rsid w:val="00090099"/>
    <w:rsid w:val="000961E2"/>
    <w:rsid w:val="000B7371"/>
    <w:rsid w:val="000C1A20"/>
    <w:rsid w:val="000C3C22"/>
    <w:rsid w:val="000E4322"/>
    <w:rsid w:val="000E7800"/>
    <w:rsid w:val="001177DF"/>
    <w:rsid w:val="00117832"/>
    <w:rsid w:val="00117F1B"/>
    <w:rsid w:val="001524BD"/>
    <w:rsid w:val="001543D9"/>
    <w:rsid w:val="001741A8"/>
    <w:rsid w:val="00184240"/>
    <w:rsid w:val="0018619E"/>
    <w:rsid w:val="0019691D"/>
    <w:rsid w:val="001A5465"/>
    <w:rsid w:val="001C2FE9"/>
    <w:rsid w:val="001E5847"/>
    <w:rsid w:val="001E6FD1"/>
    <w:rsid w:val="001F52AB"/>
    <w:rsid w:val="00202013"/>
    <w:rsid w:val="0022423F"/>
    <w:rsid w:val="00224CF9"/>
    <w:rsid w:val="00246E6F"/>
    <w:rsid w:val="00257458"/>
    <w:rsid w:val="00257731"/>
    <w:rsid w:val="002827BB"/>
    <w:rsid w:val="002B06A9"/>
    <w:rsid w:val="002C4244"/>
    <w:rsid w:val="002F4763"/>
    <w:rsid w:val="00311408"/>
    <w:rsid w:val="00313AD9"/>
    <w:rsid w:val="00313FEC"/>
    <w:rsid w:val="0032199E"/>
    <w:rsid w:val="00327E45"/>
    <w:rsid w:val="00336B0F"/>
    <w:rsid w:val="00342026"/>
    <w:rsid w:val="00353109"/>
    <w:rsid w:val="003634AA"/>
    <w:rsid w:val="00384966"/>
    <w:rsid w:val="00387F0D"/>
    <w:rsid w:val="003A5F3C"/>
    <w:rsid w:val="003B7AE8"/>
    <w:rsid w:val="003C24D4"/>
    <w:rsid w:val="003D0BEA"/>
    <w:rsid w:val="003D26C7"/>
    <w:rsid w:val="003E7BE2"/>
    <w:rsid w:val="004306FB"/>
    <w:rsid w:val="004361CD"/>
    <w:rsid w:val="004510E9"/>
    <w:rsid w:val="0046017A"/>
    <w:rsid w:val="00463114"/>
    <w:rsid w:val="0046428E"/>
    <w:rsid w:val="00475B42"/>
    <w:rsid w:val="0048632A"/>
    <w:rsid w:val="00491853"/>
    <w:rsid w:val="004A4EC5"/>
    <w:rsid w:val="004B6F18"/>
    <w:rsid w:val="004D40FC"/>
    <w:rsid w:val="004D7D33"/>
    <w:rsid w:val="004F110F"/>
    <w:rsid w:val="004F2113"/>
    <w:rsid w:val="004F2F28"/>
    <w:rsid w:val="004F5AED"/>
    <w:rsid w:val="004F5FAC"/>
    <w:rsid w:val="00507D6E"/>
    <w:rsid w:val="005111D0"/>
    <w:rsid w:val="005211BE"/>
    <w:rsid w:val="00537620"/>
    <w:rsid w:val="0055171D"/>
    <w:rsid w:val="005718FB"/>
    <w:rsid w:val="00575577"/>
    <w:rsid w:val="005904B4"/>
    <w:rsid w:val="005933EA"/>
    <w:rsid w:val="005960D3"/>
    <w:rsid w:val="005A1123"/>
    <w:rsid w:val="005A2781"/>
    <w:rsid w:val="005A57B4"/>
    <w:rsid w:val="005B6641"/>
    <w:rsid w:val="005C1E90"/>
    <w:rsid w:val="005F2437"/>
    <w:rsid w:val="00612344"/>
    <w:rsid w:val="006131D9"/>
    <w:rsid w:val="00656FC4"/>
    <w:rsid w:val="00657E77"/>
    <w:rsid w:val="00663949"/>
    <w:rsid w:val="0067035D"/>
    <w:rsid w:val="0067163B"/>
    <w:rsid w:val="006742BE"/>
    <w:rsid w:val="006751C2"/>
    <w:rsid w:val="006A622F"/>
    <w:rsid w:val="006B04B2"/>
    <w:rsid w:val="006C0F34"/>
    <w:rsid w:val="006E7E6D"/>
    <w:rsid w:val="007206DE"/>
    <w:rsid w:val="00727E8D"/>
    <w:rsid w:val="00731504"/>
    <w:rsid w:val="0074247F"/>
    <w:rsid w:val="00743193"/>
    <w:rsid w:val="0075753A"/>
    <w:rsid w:val="00762729"/>
    <w:rsid w:val="00764DFD"/>
    <w:rsid w:val="00785441"/>
    <w:rsid w:val="0079677F"/>
    <w:rsid w:val="007A4FE9"/>
    <w:rsid w:val="007B4308"/>
    <w:rsid w:val="007D6B67"/>
    <w:rsid w:val="007E15B8"/>
    <w:rsid w:val="007E1A03"/>
    <w:rsid w:val="007F4E96"/>
    <w:rsid w:val="0082167E"/>
    <w:rsid w:val="0083258F"/>
    <w:rsid w:val="008419C8"/>
    <w:rsid w:val="00842425"/>
    <w:rsid w:val="00845F9A"/>
    <w:rsid w:val="00856B9F"/>
    <w:rsid w:val="008652C6"/>
    <w:rsid w:val="0089726A"/>
    <w:rsid w:val="008A0D05"/>
    <w:rsid w:val="008A4D03"/>
    <w:rsid w:val="008B07E1"/>
    <w:rsid w:val="008C57C3"/>
    <w:rsid w:val="008D7806"/>
    <w:rsid w:val="008E49B2"/>
    <w:rsid w:val="00907FF0"/>
    <w:rsid w:val="00911E48"/>
    <w:rsid w:val="00913213"/>
    <w:rsid w:val="009137DB"/>
    <w:rsid w:val="00916A9F"/>
    <w:rsid w:val="00921EBE"/>
    <w:rsid w:val="00927DB5"/>
    <w:rsid w:val="00931180"/>
    <w:rsid w:val="00932DB3"/>
    <w:rsid w:val="0094628D"/>
    <w:rsid w:val="00951240"/>
    <w:rsid w:val="009535EB"/>
    <w:rsid w:val="00954BD7"/>
    <w:rsid w:val="0097788E"/>
    <w:rsid w:val="00980EAC"/>
    <w:rsid w:val="009A0775"/>
    <w:rsid w:val="009A5F48"/>
    <w:rsid w:val="009B28A1"/>
    <w:rsid w:val="009C1DA5"/>
    <w:rsid w:val="009F5E15"/>
    <w:rsid w:val="009F7D15"/>
    <w:rsid w:val="00A03370"/>
    <w:rsid w:val="00A15A78"/>
    <w:rsid w:val="00A30B6E"/>
    <w:rsid w:val="00A32B1F"/>
    <w:rsid w:val="00A719AA"/>
    <w:rsid w:val="00A763FD"/>
    <w:rsid w:val="00AB78DA"/>
    <w:rsid w:val="00AF2A9F"/>
    <w:rsid w:val="00B0165F"/>
    <w:rsid w:val="00B03841"/>
    <w:rsid w:val="00B16006"/>
    <w:rsid w:val="00B20D17"/>
    <w:rsid w:val="00B27AFD"/>
    <w:rsid w:val="00B80FFE"/>
    <w:rsid w:val="00B8250D"/>
    <w:rsid w:val="00B84486"/>
    <w:rsid w:val="00B86F25"/>
    <w:rsid w:val="00BA729E"/>
    <w:rsid w:val="00BB75D0"/>
    <w:rsid w:val="00BC2172"/>
    <w:rsid w:val="00BE1752"/>
    <w:rsid w:val="00BE762F"/>
    <w:rsid w:val="00BF4565"/>
    <w:rsid w:val="00BF78F5"/>
    <w:rsid w:val="00C0694F"/>
    <w:rsid w:val="00C12248"/>
    <w:rsid w:val="00C12D2C"/>
    <w:rsid w:val="00C16846"/>
    <w:rsid w:val="00C4387D"/>
    <w:rsid w:val="00C4642B"/>
    <w:rsid w:val="00C52070"/>
    <w:rsid w:val="00C52808"/>
    <w:rsid w:val="00C56EF1"/>
    <w:rsid w:val="00C6470C"/>
    <w:rsid w:val="00C74191"/>
    <w:rsid w:val="00C83CAD"/>
    <w:rsid w:val="00C850BB"/>
    <w:rsid w:val="00C86592"/>
    <w:rsid w:val="00CA669D"/>
    <w:rsid w:val="00CB49F3"/>
    <w:rsid w:val="00CC460C"/>
    <w:rsid w:val="00CD6511"/>
    <w:rsid w:val="00CF2D8D"/>
    <w:rsid w:val="00D24FC9"/>
    <w:rsid w:val="00D30150"/>
    <w:rsid w:val="00D31730"/>
    <w:rsid w:val="00D363F8"/>
    <w:rsid w:val="00D53FC2"/>
    <w:rsid w:val="00D656E4"/>
    <w:rsid w:val="00D84A1D"/>
    <w:rsid w:val="00D920AB"/>
    <w:rsid w:val="00D94FE5"/>
    <w:rsid w:val="00DA680D"/>
    <w:rsid w:val="00DC710D"/>
    <w:rsid w:val="00DD0441"/>
    <w:rsid w:val="00DD53B4"/>
    <w:rsid w:val="00DD740B"/>
    <w:rsid w:val="00DE19A5"/>
    <w:rsid w:val="00DF3569"/>
    <w:rsid w:val="00E04119"/>
    <w:rsid w:val="00E13148"/>
    <w:rsid w:val="00E17A6C"/>
    <w:rsid w:val="00E210AA"/>
    <w:rsid w:val="00E25CB4"/>
    <w:rsid w:val="00E3298B"/>
    <w:rsid w:val="00E437BD"/>
    <w:rsid w:val="00E45DC2"/>
    <w:rsid w:val="00E5133F"/>
    <w:rsid w:val="00E724A0"/>
    <w:rsid w:val="00E86DF3"/>
    <w:rsid w:val="00E87451"/>
    <w:rsid w:val="00E946E5"/>
    <w:rsid w:val="00E9568C"/>
    <w:rsid w:val="00E95B46"/>
    <w:rsid w:val="00E95B70"/>
    <w:rsid w:val="00EA2625"/>
    <w:rsid w:val="00EB0FB2"/>
    <w:rsid w:val="00EB19CA"/>
    <w:rsid w:val="00EB3F0C"/>
    <w:rsid w:val="00EB50EB"/>
    <w:rsid w:val="00EC02E7"/>
    <w:rsid w:val="00EC148A"/>
    <w:rsid w:val="00ED3713"/>
    <w:rsid w:val="00EE1630"/>
    <w:rsid w:val="00EF270B"/>
    <w:rsid w:val="00F16DF8"/>
    <w:rsid w:val="00F247DE"/>
    <w:rsid w:val="00F2631C"/>
    <w:rsid w:val="00F300C8"/>
    <w:rsid w:val="00F44C18"/>
    <w:rsid w:val="00F56216"/>
    <w:rsid w:val="00F57BDD"/>
    <w:rsid w:val="00F61418"/>
    <w:rsid w:val="00F74308"/>
    <w:rsid w:val="00F80632"/>
    <w:rsid w:val="00F84923"/>
    <w:rsid w:val="00F91129"/>
    <w:rsid w:val="00F912FB"/>
    <w:rsid w:val="00F937F2"/>
    <w:rsid w:val="00FA10A4"/>
    <w:rsid w:val="00FB0E2C"/>
    <w:rsid w:val="00FB280A"/>
    <w:rsid w:val="00FC5850"/>
    <w:rsid w:val="00FF118D"/>
    <w:rsid w:val="00F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76768"/>
  <w15:chartTrackingRefBased/>
  <w15:docId w15:val="{F4FDB9EE-1F57-4F1E-A13C-26ED46A2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7BB"/>
    <w:pPr>
      <w:spacing w:after="0"/>
      <w:jc w:val="both"/>
    </w:pPr>
    <w:rPr>
      <w:color w:val="747474" w:themeColor="background2" w:themeShade="80"/>
      <w:position w:val="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2625"/>
    <w:pPr>
      <w:spacing w:after="80"/>
      <w:outlineLvl w:val="0"/>
    </w:pPr>
    <w:rPr>
      <w:rFonts w:cs="Open Sans"/>
      <w:b/>
      <w:caps/>
      <w:color w:val="262626" w:themeColor="text1" w:themeTint="D9"/>
      <w:sz w:val="26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5B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152A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133F"/>
    <w:rPr>
      <w:color w:val="747474" w:themeColor="background2" w:themeShade="80"/>
      <w:position w:val="8"/>
      <w:sz w:val="24"/>
    </w:rPr>
  </w:style>
  <w:style w:type="paragraph" w:styleId="Footer">
    <w:name w:val="footer"/>
    <w:basedOn w:val="Normal"/>
    <w:link w:val="FooterChar"/>
    <w:uiPriority w:val="99"/>
    <w:semiHidden/>
    <w:rsid w:val="00EF27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133F"/>
    <w:rPr>
      <w:color w:val="747474" w:themeColor="background2" w:themeShade="80"/>
      <w:position w:val="8"/>
      <w:sz w:val="24"/>
    </w:rPr>
  </w:style>
  <w:style w:type="character" w:styleId="Hyperlink">
    <w:name w:val="Hyperlink"/>
    <w:basedOn w:val="DefaultParagraphFont"/>
    <w:uiPriority w:val="99"/>
    <w:unhideWhenUsed/>
    <w:rsid w:val="00EF2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270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224CF9"/>
    <w:pPr>
      <w:spacing w:line="240" w:lineRule="auto"/>
      <w:ind w:left="720"/>
      <w:contextualSpacing/>
      <w:jc w:val="center"/>
    </w:pPr>
  </w:style>
  <w:style w:type="paragraph" w:customStyle="1" w:styleId="rich-text-component">
    <w:name w:val="rich-text-component"/>
    <w:basedOn w:val="Normal"/>
    <w:semiHidden/>
    <w:rsid w:val="0022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0164ED"/>
    <w:pPr>
      <w:spacing w:after="60" w:line="240" w:lineRule="auto"/>
      <w:contextualSpacing/>
    </w:pPr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4ED"/>
    <w:rPr>
      <w:rFonts w:asciiTheme="majorHAnsi" w:eastAsiaTheme="majorEastAsia" w:hAnsiTheme="majorHAnsi" w:cstheme="majorBidi"/>
      <w:b/>
      <w:caps/>
      <w:color w:val="3A3A3A" w:themeColor="background2" w:themeShade="40"/>
      <w:spacing w:val="20"/>
      <w:position w:val="8"/>
      <w:sz w:val="44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33F"/>
    <w:pPr>
      <w:spacing w:after="60" w:line="240" w:lineRule="auto"/>
    </w:pPr>
    <w:rPr>
      <w:rFonts w:cs="Open Sans"/>
      <w:caps/>
      <w:color w:val="3A3A3A" w:themeColor="background2" w:themeShade="40"/>
      <w:spacing w:val="2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33F"/>
    <w:rPr>
      <w:rFonts w:cs="Open Sans"/>
      <w:caps/>
      <w:color w:val="3A3A3A" w:themeColor="background2" w:themeShade="40"/>
      <w:spacing w:val="20"/>
      <w:position w:val="8"/>
      <w:sz w:val="24"/>
      <w:szCs w:val="28"/>
    </w:rPr>
  </w:style>
  <w:style w:type="paragraph" w:styleId="Date">
    <w:name w:val="Date"/>
    <w:basedOn w:val="Normal"/>
    <w:next w:val="Normal"/>
    <w:link w:val="Dat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DateChar">
    <w:name w:val="Date Char"/>
    <w:basedOn w:val="DefaultParagraphFont"/>
    <w:link w:val="Dat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A2625"/>
    <w:rPr>
      <w:rFonts w:cs="Open Sans"/>
      <w:b/>
      <w:caps/>
      <w:color w:val="262626" w:themeColor="text1" w:themeTint="D9"/>
      <w:position w:val="8"/>
      <w:sz w:val="26"/>
      <w:szCs w:val="24"/>
      <w:lang w:val="en-US"/>
    </w:rPr>
  </w:style>
  <w:style w:type="paragraph" w:styleId="Closing">
    <w:name w:val="Closing"/>
    <w:basedOn w:val="Normal"/>
    <w:link w:val="Closing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Signature">
    <w:name w:val="Signature"/>
    <w:basedOn w:val="Normal"/>
    <w:link w:val="SignatureChar"/>
    <w:uiPriority w:val="99"/>
    <w:semiHidden/>
    <w:rsid w:val="00E5133F"/>
    <w:rPr>
      <w:rFonts w:ascii="Open Sans" w:hAnsi="Open Sans" w:cs="Open Sans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B04B2"/>
    <w:rPr>
      <w:rFonts w:ascii="Open Sans" w:hAnsi="Open Sans" w:cs="Open Sans"/>
      <w:color w:val="747474" w:themeColor="background2" w:themeShade="80"/>
      <w:position w:val="8"/>
      <w:sz w:val="24"/>
      <w:szCs w:val="24"/>
      <w:lang w:val="en-US"/>
    </w:rPr>
  </w:style>
  <w:style w:type="paragraph" w:styleId="List">
    <w:name w:val="List"/>
    <w:basedOn w:val="Normal"/>
    <w:uiPriority w:val="99"/>
    <w:rsid w:val="00EA2625"/>
    <w:pPr>
      <w:tabs>
        <w:tab w:val="right" w:pos="10800"/>
      </w:tabs>
    </w:pPr>
    <w:rPr>
      <w:sz w:val="24"/>
    </w:rPr>
  </w:style>
  <w:style w:type="paragraph" w:styleId="ListBullet">
    <w:name w:val="List Bullet"/>
    <w:basedOn w:val="Normal"/>
    <w:uiPriority w:val="99"/>
    <w:rsid w:val="00EE1630"/>
    <w:pPr>
      <w:numPr>
        <w:numId w:val="5"/>
      </w:numPr>
      <w:spacing w:line="240" w:lineRule="auto"/>
      <w:ind w:left="1080"/>
      <w:contextualSpacing/>
    </w:pPr>
  </w:style>
  <w:style w:type="character" w:styleId="Emphasis">
    <w:name w:val="Emphasis"/>
    <w:basedOn w:val="DefaultParagraphFont"/>
    <w:uiPriority w:val="20"/>
    <w:qFormat/>
    <w:rsid w:val="00EA2625"/>
    <w:rPr>
      <w:b/>
      <w:i w:val="0"/>
      <w:iCs/>
    </w:rPr>
  </w:style>
  <w:style w:type="paragraph" w:customStyle="1" w:styleId="Space">
    <w:name w:val="Space"/>
    <w:basedOn w:val="Normal"/>
    <w:qFormat/>
    <w:rsid w:val="00EA2625"/>
    <w:rPr>
      <w:sz w:val="14"/>
    </w:rPr>
  </w:style>
  <w:style w:type="paragraph" w:styleId="NormalWeb">
    <w:name w:val="Normal (Web)"/>
    <w:basedOn w:val="Normal"/>
    <w:uiPriority w:val="99"/>
    <w:semiHidden/>
    <w:unhideWhenUsed/>
    <w:rsid w:val="00090099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position w:val="0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09009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5B70"/>
    <w:rPr>
      <w:rFonts w:asciiTheme="majorHAnsi" w:eastAsiaTheme="majorEastAsia" w:hAnsiTheme="majorHAnsi" w:cstheme="majorBidi"/>
      <w:color w:val="00152A" w:themeColor="accent1" w:themeShade="7F"/>
      <w:position w:val="8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06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mple%20marketing%20director%20resume.dotx" TargetMode="External"/></Relationships>
</file>

<file path=word/theme/theme1.xml><?xml version="1.0" encoding="utf-8"?>
<a:theme xmlns:a="http://schemas.openxmlformats.org/drawingml/2006/main" name="Office Theme">
  <a:themeElements>
    <a:clrScheme name="Professional Blu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2C56"/>
      </a:accent1>
      <a:accent2>
        <a:srgbClr val="7FA0F7"/>
      </a:accent2>
      <a:accent3>
        <a:srgbClr val="0043F1"/>
      </a:accent3>
      <a:accent4>
        <a:srgbClr val="EAEAEA"/>
      </a:accent4>
      <a:accent5>
        <a:srgbClr val="F2F3F3"/>
      </a:accent5>
      <a:accent6>
        <a:srgbClr val="D5DCE4"/>
      </a:accent6>
      <a:hlink>
        <a:srgbClr val="467886"/>
      </a:hlink>
      <a:folHlink>
        <a:srgbClr val="96607D"/>
      </a:folHlink>
    </a:clrScheme>
    <a:fontScheme name="Custom 13">
      <a:majorFont>
        <a:latin typeface="Baskerville Old Face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A1C4FC-8415-4BF3-9F42-41DE68C426A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F8158BE5-FF4A-47EA-ABCC-F2FC8C697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34ADCA-0391-45BE-A0B8-AA9AA90162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marketing director resume.dotx</Template>
  <TotalTime>288</TotalTime>
  <Pages>2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Himanshu Rane</cp:lastModifiedBy>
  <cp:revision>188</cp:revision>
  <cp:lastPrinted>2025-04-28T08:23:00Z</cp:lastPrinted>
  <dcterms:created xsi:type="dcterms:W3CDTF">2025-04-28T07:03:00Z</dcterms:created>
  <dcterms:modified xsi:type="dcterms:W3CDTF">2026-05-30T04:27:00Z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5356900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